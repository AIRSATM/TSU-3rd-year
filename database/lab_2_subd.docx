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659" w:rsidRDefault="00343659" w:rsidP="00343659">
      <w:pPr>
        <w:pStyle w:val="2"/>
      </w:pPr>
      <w:r>
        <w:t>Министерство науки и высшего образования Российской Федерации</w:t>
      </w:r>
    </w:p>
    <w:p w:rsidR="00343659" w:rsidRDefault="00343659" w:rsidP="00343659">
      <w:pPr>
        <w:ind w:firstLine="0"/>
        <w:jc w:val="center"/>
      </w:pPr>
      <w:r>
        <w:t>НАЦИОНАЛЬНЫЙ ИССЛЕДОВАТЕЛЬСКИЙ</w:t>
      </w:r>
    </w:p>
    <w:p w:rsidR="00343659" w:rsidRDefault="00343659" w:rsidP="00343659">
      <w:pPr>
        <w:ind w:firstLine="0"/>
        <w:jc w:val="center"/>
      </w:pPr>
      <w:r>
        <w:t>ТОМСКИЙ ГОСУДАРСТВЕННЫЙ УНИВЕРСИТЕТ (НИ ТГУ)</w:t>
      </w:r>
    </w:p>
    <w:p w:rsidR="00343659" w:rsidRDefault="00343659" w:rsidP="00343659">
      <w:pPr>
        <w:ind w:firstLine="0"/>
        <w:jc w:val="center"/>
      </w:pPr>
      <w:r>
        <w:t>Институт прикладной математики и компьютерных наук</w:t>
      </w:r>
    </w:p>
    <w:p w:rsidR="00343659" w:rsidRDefault="00343659" w:rsidP="00343659">
      <w:pPr>
        <w:ind w:firstLine="0"/>
        <w:jc w:val="center"/>
      </w:pPr>
    </w:p>
    <w:p w:rsidR="00343659" w:rsidRDefault="00343659" w:rsidP="00343659">
      <w:pPr>
        <w:ind w:firstLine="0"/>
        <w:jc w:val="center"/>
      </w:pPr>
    </w:p>
    <w:p w:rsidR="00343659" w:rsidRDefault="00343659" w:rsidP="00343659">
      <w:pPr>
        <w:ind w:firstLine="0"/>
        <w:jc w:val="center"/>
      </w:pPr>
    </w:p>
    <w:p w:rsidR="00343659" w:rsidRDefault="00343659" w:rsidP="00343659">
      <w:pPr>
        <w:ind w:firstLine="0"/>
        <w:jc w:val="center"/>
      </w:pPr>
    </w:p>
    <w:p w:rsidR="00343659" w:rsidRDefault="00343659" w:rsidP="00343659">
      <w:pPr>
        <w:ind w:firstLine="0"/>
        <w:jc w:val="center"/>
      </w:pPr>
    </w:p>
    <w:p w:rsidR="00343659" w:rsidRDefault="00343659" w:rsidP="00343659">
      <w:pPr>
        <w:ind w:firstLine="0"/>
        <w:jc w:val="center"/>
      </w:pPr>
    </w:p>
    <w:p w:rsidR="00343659" w:rsidRDefault="00343659" w:rsidP="00343659">
      <w:pPr>
        <w:ind w:firstLine="0"/>
        <w:jc w:val="center"/>
      </w:pPr>
    </w:p>
    <w:p w:rsidR="00343659" w:rsidRDefault="00343659" w:rsidP="00343659">
      <w:pPr>
        <w:ind w:firstLine="0"/>
        <w:jc w:val="center"/>
      </w:pPr>
    </w:p>
    <w:p w:rsidR="00343659" w:rsidRDefault="00343659" w:rsidP="00343659">
      <w:pPr>
        <w:ind w:firstLine="0"/>
        <w:jc w:val="center"/>
      </w:pPr>
    </w:p>
    <w:p w:rsidR="00343659" w:rsidRDefault="00343659" w:rsidP="00343659">
      <w:pPr>
        <w:ind w:firstLine="0"/>
        <w:jc w:val="center"/>
      </w:pPr>
    </w:p>
    <w:p w:rsidR="00343659" w:rsidRDefault="00343659" w:rsidP="00343659">
      <w:pPr>
        <w:ind w:firstLine="0"/>
        <w:jc w:val="center"/>
      </w:pP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9875FD" w:rsidP="00343659">
      <w:pPr>
        <w:ind w:firstLine="0"/>
        <w:jc w:val="center"/>
        <w:rPr>
          <w:sz w:val="28"/>
        </w:rPr>
      </w:pPr>
      <w:r>
        <w:rPr>
          <w:sz w:val="28"/>
        </w:rPr>
        <w:t>ОТЧЁТ ПО ЛАБОРАТОРНОЙ РАБОТЕ №2</w:t>
      </w: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343659" w:rsidP="00343659">
      <w:pPr>
        <w:ind w:firstLine="0"/>
        <w:jc w:val="center"/>
        <w:rPr>
          <w:sz w:val="28"/>
        </w:rPr>
      </w:pPr>
      <w:r>
        <w:rPr>
          <w:sz w:val="28"/>
        </w:rPr>
        <w:t>по дисциплине «Системы управления базами данных»</w:t>
      </w: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DA62AE" w:rsidP="00343659">
      <w:pPr>
        <w:ind w:firstLine="0"/>
        <w:jc w:val="center"/>
        <w:rPr>
          <w:sz w:val="28"/>
        </w:rPr>
      </w:pPr>
      <w:r>
        <w:rPr>
          <w:color w:val="000000"/>
          <w:sz w:val="28"/>
        </w:rPr>
        <w:t>«Строковые и числовые функции</w:t>
      </w:r>
      <w:r w:rsidR="00343659">
        <w:rPr>
          <w:color w:val="000000"/>
          <w:sz w:val="28"/>
        </w:rPr>
        <w:t>»</w:t>
      </w: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343659" w:rsidP="00343659">
      <w:pPr>
        <w:ind w:firstLine="0"/>
        <w:jc w:val="center"/>
        <w:rPr>
          <w:sz w:val="28"/>
        </w:rPr>
      </w:pPr>
    </w:p>
    <w:p w:rsidR="00343659" w:rsidRDefault="00343659" w:rsidP="00343659">
      <w:pPr>
        <w:ind w:left="5387" w:firstLine="0"/>
        <w:jc w:val="left"/>
        <w:rPr>
          <w:sz w:val="28"/>
        </w:rPr>
      </w:pPr>
    </w:p>
    <w:p w:rsidR="00343659" w:rsidRDefault="00343659" w:rsidP="00343659">
      <w:pPr>
        <w:ind w:left="5387" w:firstLine="0"/>
        <w:jc w:val="left"/>
        <w:rPr>
          <w:sz w:val="28"/>
        </w:rPr>
      </w:pPr>
    </w:p>
    <w:p w:rsidR="00343659" w:rsidRDefault="00343659" w:rsidP="00343659">
      <w:pPr>
        <w:ind w:left="5387" w:firstLine="0"/>
        <w:jc w:val="left"/>
        <w:rPr>
          <w:sz w:val="28"/>
        </w:rPr>
      </w:pPr>
      <w:r>
        <w:rPr>
          <w:sz w:val="28"/>
        </w:rPr>
        <w:t xml:space="preserve">Выполнил: </w:t>
      </w:r>
      <w:proofErr w:type="spellStart"/>
      <w:r>
        <w:rPr>
          <w:sz w:val="28"/>
        </w:rPr>
        <w:t>Сат</w:t>
      </w:r>
      <w:proofErr w:type="spellEnd"/>
      <w:r>
        <w:rPr>
          <w:sz w:val="28"/>
        </w:rPr>
        <w:t xml:space="preserve"> Айрат</w:t>
      </w:r>
    </w:p>
    <w:p w:rsidR="00343659" w:rsidRDefault="00343659" w:rsidP="00343659">
      <w:pPr>
        <w:ind w:left="5387" w:firstLine="0"/>
        <w:jc w:val="left"/>
        <w:rPr>
          <w:sz w:val="28"/>
        </w:rPr>
      </w:pPr>
      <w:r>
        <w:rPr>
          <w:sz w:val="28"/>
        </w:rPr>
        <w:t>студент группы 932323</w:t>
      </w:r>
    </w:p>
    <w:p w:rsidR="00343659" w:rsidRDefault="00343659" w:rsidP="00343659">
      <w:pPr>
        <w:ind w:left="5387" w:firstLine="0"/>
        <w:jc w:val="left"/>
        <w:rPr>
          <w:sz w:val="28"/>
        </w:rPr>
      </w:pPr>
    </w:p>
    <w:p w:rsidR="00343659" w:rsidRDefault="00343659" w:rsidP="00343659">
      <w:pPr>
        <w:ind w:left="5387" w:firstLine="0"/>
        <w:jc w:val="left"/>
        <w:rPr>
          <w:sz w:val="28"/>
        </w:rPr>
      </w:pPr>
      <w:r>
        <w:rPr>
          <w:sz w:val="28"/>
        </w:rPr>
        <w:t>Проверил:</w:t>
      </w:r>
    </w:p>
    <w:p w:rsidR="00343659" w:rsidRDefault="00343659" w:rsidP="00343659">
      <w:pPr>
        <w:ind w:left="5387" w:firstLine="0"/>
        <w:jc w:val="left"/>
        <w:rPr>
          <w:sz w:val="28"/>
        </w:rPr>
      </w:pPr>
      <w:r>
        <w:rPr>
          <w:sz w:val="28"/>
        </w:rPr>
        <w:t>Преподаватель</w:t>
      </w:r>
    </w:p>
    <w:p w:rsidR="00343659" w:rsidRDefault="00343659" w:rsidP="00343659">
      <w:pPr>
        <w:ind w:left="5387" w:firstLine="0"/>
        <w:jc w:val="left"/>
        <w:rPr>
          <w:sz w:val="28"/>
        </w:rPr>
      </w:pPr>
      <w:proofErr w:type="spellStart"/>
      <w:r>
        <w:rPr>
          <w:sz w:val="28"/>
        </w:rPr>
        <w:t>Мокина</w:t>
      </w:r>
      <w:proofErr w:type="spellEnd"/>
      <w:r>
        <w:rPr>
          <w:sz w:val="28"/>
        </w:rPr>
        <w:t xml:space="preserve"> Е. Е.</w:t>
      </w:r>
    </w:p>
    <w:p w:rsidR="00343659" w:rsidRDefault="00343659" w:rsidP="00343659">
      <w:pPr>
        <w:ind w:left="5387" w:firstLine="0"/>
        <w:jc w:val="left"/>
      </w:pPr>
    </w:p>
    <w:p w:rsidR="00343659" w:rsidRDefault="00343659" w:rsidP="00343659">
      <w:pPr>
        <w:ind w:left="5387" w:firstLine="0"/>
        <w:jc w:val="left"/>
      </w:pPr>
    </w:p>
    <w:p w:rsidR="00343659" w:rsidRDefault="00343659" w:rsidP="00343659">
      <w:pPr>
        <w:jc w:val="left"/>
      </w:pPr>
    </w:p>
    <w:p w:rsidR="00343659" w:rsidRDefault="00343659" w:rsidP="00343659">
      <w:pPr>
        <w:ind w:left="4678" w:firstLine="0"/>
        <w:jc w:val="left"/>
      </w:pPr>
    </w:p>
    <w:p w:rsidR="00343659" w:rsidRDefault="00343659" w:rsidP="00343659">
      <w:pPr>
        <w:ind w:left="4678" w:firstLine="0"/>
        <w:jc w:val="left"/>
      </w:pPr>
    </w:p>
    <w:p w:rsidR="00343659" w:rsidRDefault="00343659" w:rsidP="00343659">
      <w:pPr>
        <w:ind w:firstLine="0"/>
        <w:jc w:val="center"/>
      </w:pPr>
      <w:r>
        <w:t>Томск – 2025</w:t>
      </w:r>
    </w:p>
    <w:p w:rsidR="00343659" w:rsidRDefault="00343659" w:rsidP="00343659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>
        <w:rPr>
          <w:rFonts w:ascii="Times New Roman" w:hAnsi="Times New Roman" w:cs="Times New Roman"/>
          <w:b/>
        </w:rPr>
        <w:lastRenderedPageBreak/>
        <w:t>Задание 1.</w:t>
      </w:r>
      <w:r>
        <w:rPr>
          <w:rFonts w:ascii="Times New Roman" w:hAnsi="Times New Roman" w:cs="Times New Roman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Вывести фамилию, заглавную букву имени, (в одном столбце "Иванов И."), заработную плату тех сотрудников, у которых зарплата за полугодие выше 50000 *. Отсортируйте в прямом порядке по фамилии. </w:t>
      </w:r>
    </w:p>
    <w:p w:rsidR="00343659" w:rsidRDefault="00343659" w:rsidP="00343659">
      <w:pPr>
        <w:ind w:firstLine="0"/>
      </w:pPr>
    </w:p>
    <w:p w:rsidR="00343659" w:rsidRPr="00343659" w:rsidRDefault="00343659" w:rsidP="00343659">
      <w:pPr>
        <w:ind w:firstLine="0"/>
        <w:rPr>
          <w:lang w:val="en-US"/>
        </w:rPr>
      </w:pPr>
      <w:proofErr w:type="gramStart"/>
      <w:r w:rsidRPr="00343659">
        <w:rPr>
          <w:lang w:val="en-US"/>
        </w:rPr>
        <w:t>select</w:t>
      </w:r>
      <w:proofErr w:type="gramEnd"/>
      <w:r w:rsidRPr="00343659">
        <w:rPr>
          <w:lang w:val="en-US"/>
        </w:rPr>
        <w:t xml:space="preserve"> </w:t>
      </w:r>
      <w:proofErr w:type="spellStart"/>
      <w:r w:rsidRPr="00343659">
        <w:rPr>
          <w:lang w:val="en-US"/>
        </w:rPr>
        <w:t>last_name</w:t>
      </w:r>
      <w:proofErr w:type="spellEnd"/>
      <w:r w:rsidRPr="00343659">
        <w:rPr>
          <w:lang w:val="en-US"/>
        </w:rPr>
        <w:t xml:space="preserve"> || ' ' || substring(</w:t>
      </w:r>
      <w:proofErr w:type="spellStart"/>
      <w:r w:rsidRPr="00343659">
        <w:rPr>
          <w:lang w:val="en-US"/>
        </w:rPr>
        <w:t>first_name</w:t>
      </w:r>
      <w:proofErr w:type="spellEnd"/>
      <w:r w:rsidRPr="00343659">
        <w:rPr>
          <w:lang w:val="en-US"/>
        </w:rPr>
        <w:t xml:space="preserve"> from 1 for 1) || '.' as "</w:t>
      </w:r>
      <w:r>
        <w:t>Фамилия</w:t>
      </w:r>
      <w:r w:rsidRPr="00343659">
        <w:rPr>
          <w:lang w:val="en-US"/>
        </w:rPr>
        <w:t xml:space="preserve"> </w:t>
      </w:r>
      <w:r>
        <w:t>И</w:t>
      </w:r>
      <w:r w:rsidRPr="00343659">
        <w:rPr>
          <w:lang w:val="en-US"/>
        </w:rPr>
        <w:t>.", salary</w:t>
      </w:r>
    </w:p>
    <w:p w:rsidR="00343659" w:rsidRPr="00343659" w:rsidRDefault="00343659" w:rsidP="00343659">
      <w:pPr>
        <w:ind w:firstLine="0"/>
        <w:rPr>
          <w:lang w:val="en-US"/>
        </w:rPr>
      </w:pPr>
      <w:proofErr w:type="gramStart"/>
      <w:r w:rsidRPr="00343659">
        <w:rPr>
          <w:lang w:val="en-US"/>
        </w:rPr>
        <w:t>from</w:t>
      </w:r>
      <w:proofErr w:type="gramEnd"/>
      <w:r w:rsidRPr="00343659">
        <w:rPr>
          <w:lang w:val="en-US"/>
        </w:rPr>
        <w:t xml:space="preserve"> employees</w:t>
      </w:r>
    </w:p>
    <w:p w:rsidR="00343659" w:rsidRPr="00343659" w:rsidRDefault="00343659" w:rsidP="00343659">
      <w:pPr>
        <w:ind w:firstLine="0"/>
        <w:rPr>
          <w:lang w:val="en-US"/>
        </w:rPr>
      </w:pPr>
      <w:proofErr w:type="gramStart"/>
      <w:r w:rsidRPr="00343659">
        <w:rPr>
          <w:lang w:val="en-US"/>
        </w:rPr>
        <w:t>where</w:t>
      </w:r>
      <w:proofErr w:type="gramEnd"/>
      <w:r w:rsidRPr="00343659">
        <w:rPr>
          <w:lang w:val="en-US"/>
        </w:rPr>
        <w:t xml:space="preserve"> salary * 6 &gt; 50000</w:t>
      </w:r>
    </w:p>
    <w:p w:rsidR="00343659" w:rsidRDefault="00343659" w:rsidP="00343659">
      <w:pPr>
        <w:ind w:firstLine="0"/>
        <w:rPr>
          <w:lang w:val="en-US"/>
        </w:rPr>
      </w:pPr>
      <w:r w:rsidRPr="00343659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5940425" cy="4352925"/>
            <wp:effectExtent l="0" t="0" r="3175" b="9525"/>
            <wp:wrapThrough wrapText="bothSides">
              <wp:wrapPolygon edited="0">
                <wp:start x="0" y="0"/>
                <wp:lineTo x="0" y="21553"/>
                <wp:lineTo x="21542" y="21553"/>
                <wp:lineTo x="2154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343659">
        <w:rPr>
          <w:lang w:val="en-US"/>
        </w:rPr>
        <w:t>order</w:t>
      </w:r>
      <w:proofErr w:type="gramEnd"/>
      <w:r w:rsidRPr="00343659">
        <w:rPr>
          <w:lang w:val="en-US"/>
        </w:rPr>
        <w:t xml:space="preserve"> by </w:t>
      </w:r>
      <w:proofErr w:type="spellStart"/>
      <w:r w:rsidRPr="00343659">
        <w:rPr>
          <w:lang w:val="en-US"/>
        </w:rPr>
        <w:t>last_name</w:t>
      </w:r>
      <w:proofErr w:type="spellEnd"/>
      <w:r w:rsidRPr="00343659">
        <w:rPr>
          <w:lang w:val="en-US"/>
        </w:rPr>
        <w:t xml:space="preserve"> </w:t>
      </w:r>
      <w:proofErr w:type="spellStart"/>
      <w:r w:rsidRPr="00343659">
        <w:rPr>
          <w:lang w:val="en-US"/>
        </w:rPr>
        <w:t>asc</w:t>
      </w:r>
      <w:proofErr w:type="spellEnd"/>
      <w:r w:rsidRPr="00343659">
        <w:rPr>
          <w:lang w:val="en-US"/>
        </w:rPr>
        <w:t>;</w:t>
      </w:r>
    </w:p>
    <w:p w:rsidR="00343659" w:rsidRDefault="00343659" w:rsidP="00343659">
      <w:pPr>
        <w:ind w:firstLine="0"/>
        <w:rPr>
          <w:lang w:val="en-US"/>
        </w:rPr>
      </w:pPr>
    </w:p>
    <w:p w:rsidR="00343659" w:rsidRPr="00343659" w:rsidRDefault="00343659" w:rsidP="00343659">
      <w:pPr>
        <w:ind w:firstLine="0"/>
        <w:rPr>
          <w:lang w:val="en-US"/>
        </w:rPr>
      </w:pPr>
      <w:r w:rsidRPr="00343659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495898" cy="695422"/>
            <wp:effectExtent l="0" t="0" r="0" b="9525"/>
            <wp:wrapThrough wrapText="bothSides">
              <wp:wrapPolygon edited="0">
                <wp:start x="0" y="0"/>
                <wp:lineTo x="0" y="21304"/>
                <wp:lineTo x="21435" y="21304"/>
                <wp:lineTo x="21435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659" w:rsidRDefault="00343659" w:rsidP="00343659">
      <w:pPr>
        <w:ind w:firstLine="0"/>
        <w:rPr>
          <w:lang w:val="en-US"/>
        </w:rPr>
      </w:pPr>
    </w:p>
    <w:p w:rsidR="00343659" w:rsidRDefault="00343659" w:rsidP="00343659">
      <w:pPr>
        <w:ind w:firstLine="0"/>
        <w:rPr>
          <w:lang w:val="en-US"/>
        </w:rPr>
      </w:pPr>
    </w:p>
    <w:p w:rsidR="00343659" w:rsidRDefault="00343659" w:rsidP="00343659">
      <w:pPr>
        <w:ind w:firstLine="0"/>
        <w:rPr>
          <w:lang w:val="en-US"/>
        </w:rPr>
      </w:pPr>
    </w:p>
    <w:p w:rsidR="00343659" w:rsidRDefault="00343659" w:rsidP="00343659">
      <w:pPr>
        <w:ind w:firstLine="0"/>
        <w:rPr>
          <w:lang w:val="en-US"/>
        </w:rPr>
      </w:pPr>
    </w:p>
    <w:p w:rsidR="00343659" w:rsidRDefault="00343659" w:rsidP="00343659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>
        <w:rPr>
          <w:rFonts w:ascii="Times New Roman" w:hAnsi="Times New Roman" w:cs="Times New Roman"/>
          <w:b/>
        </w:rPr>
        <w:t>Задание 2.</w:t>
      </w:r>
      <w:r>
        <w:rPr>
          <w:rFonts w:ascii="Times New Roman" w:hAnsi="Times New Roman" w:cs="Times New Roman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Вывод идентификатор отдела и имени без первого символа для сотрудника по фамилии «HUNOLD» (независимо от регистра).</w:t>
      </w:r>
    </w:p>
    <w:p w:rsidR="00343659" w:rsidRDefault="00343659" w:rsidP="00343659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343659" w:rsidP="00343659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select</w:t>
      </w:r>
      <w:proofErr w:type="gramEnd"/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proofErr w:type="spellStart"/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department_id</w:t>
      </w:r>
      <w:proofErr w:type="spellEnd"/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as "</w:t>
      </w:r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</w:rPr>
        <w:t>идентификатор</w:t>
      </w:r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</w:rPr>
        <w:t>отдела</w:t>
      </w:r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", substring(</w:t>
      </w:r>
      <w:proofErr w:type="spellStart"/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first_name</w:t>
      </w:r>
      <w:proofErr w:type="spellEnd"/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from 2) as "</w:t>
      </w:r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</w:rPr>
        <w:t>имя</w:t>
      </w:r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</w:rPr>
        <w:t>без</w:t>
      </w:r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</w:rPr>
        <w:t>первой</w:t>
      </w:r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</w:rPr>
        <w:t>символа</w:t>
      </w:r>
      <w:r w:rsid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"</w:t>
      </w:r>
    </w:p>
    <w:p w:rsidR="00343659" w:rsidRPr="00533D0D" w:rsidRDefault="00343659" w:rsidP="00343659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from</w:t>
      </w:r>
      <w:proofErr w:type="gramEnd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employees</w:t>
      </w:r>
    </w:p>
    <w:p w:rsidR="00343659" w:rsidRDefault="00343659" w:rsidP="00343659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where</w:t>
      </w:r>
      <w:proofErr w:type="gramEnd"/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upper(</w:t>
      </w:r>
      <w:proofErr w:type="spellStart"/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last_name</w:t>
      </w:r>
      <w:proofErr w:type="spellEnd"/>
      <w:r w:rsidRPr="0034365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) = 'HUNOLD';</w:t>
      </w: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r w:rsidRPr="00343659">
        <w:rPr>
          <w:rFonts w:ascii="Open Sans" w:hAnsi="Open Sans"/>
          <w:noProof/>
          <w:color w:val="000000"/>
          <w:sz w:val="22"/>
          <w:szCs w:val="22"/>
          <w:shd w:val="clear" w:color="auto" w:fill="F8F9FA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2856230"/>
            <wp:effectExtent l="0" t="0" r="3175" b="1270"/>
            <wp:wrapThrough wrapText="bothSides">
              <wp:wrapPolygon edited="0">
                <wp:start x="0" y="0"/>
                <wp:lineTo x="0" y="21466"/>
                <wp:lineTo x="21542" y="21466"/>
                <wp:lineTo x="2154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>
        <w:rPr>
          <w:rFonts w:ascii="Times New Roman" w:hAnsi="Times New Roman" w:cs="Times New Roman"/>
          <w:b/>
        </w:rPr>
        <w:t>Задание 3.</w:t>
      </w:r>
      <w:r>
        <w:rPr>
          <w:rFonts w:ascii="Times New Roman" w:hAnsi="Times New Roman" w:cs="Times New Roman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Вывод фамилии в нижнем регистре, зарплаты за неделю (5 дней), для всех сотрудников, кроме сотрудников с именем «</w:t>
      </w:r>
      <w:proofErr w:type="spellStart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Steven</w:t>
      </w:r>
      <w:proofErr w:type="spellEnd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» (независимо от регистра). Упорядочить по убыванию зарплаты.</w:t>
      </w:r>
    </w:p>
    <w:p w:rsidR="00533D0D" w:rsidRP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Pr="00533D0D" w:rsidRDefault="00533D0D" w:rsidP="00533D0D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select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lower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(</w:t>
      </w: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last_name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) </w:t>
      </w: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as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"фамилия в нижнем регистре", (</w:t>
      </w: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salary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/ 20.0) * 5 </w:t>
      </w: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as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"Зарплата за неделю"</w:t>
      </w:r>
    </w:p>
    <w:p w:rsidR="00533D0D" w:rsidRPr="00533D0D" w:rsidRDefault="00533D0D" w:rsidP="00533D0D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from</w:t>
      </w:r>
      <w:proofErr w:type="gram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employees</w:t>
      </w:r>
    </w:p>
    <w:p w:rsidR="00533D0D" w:rsidRPr="00A304B9" w:rsidRDefault="00533D0D" w:rsidP="00533D0D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proofErr w:type="gram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where</w:t>
      </w:r>
      <w:proofErr w:type="gram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upper(</w:t>
      </w: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first_name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) != </w:t>
      </w:r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>'</w:t>
      </w:r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Steven</w:t>
      </w:r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>'</w:t>
      </w:r>
    </w:p>
    <w:p w:rsidR="00533D0D" w:rsidRPr="00FB22A0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order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by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"Зарплата за неделю" </w:t>
      </w: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desc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;</w:t>
      </w: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P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 w:rsidRPr="00533D0D">
        <w:rPr>
          <w:rFonts w:ascii="Open Sans" w:hAnsi="Open Sans"/>
          <w:noProof/>
          <w:color w:val="000000"/>
          <w:sz w:val="22"/>
          <w:szCs w:val="22"/>
          <w:shd w:val="clear" w:color="auto" w:fill="F8F9F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61595</wp:posOffset>
            </wp:positionV>
            <wp:extent cx="5032375" cy="3562350"/>
            <wp:effectExtent l="0" t="0" r="0" b="0"/>
            <wp:wrapThrough wrapText="bothSides">
              <wp:wrapPolygon edited="0">
                <wp:start x="0" y="0"/>
                <wp:lineTo x="0" y="21484"/>
                <wp:lineTo x="21505" y="21484"/>
                <wp:lineTo x="21505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3D0D" w:rsidRP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noProof/>
        </w:rPr>
      </w:pPr>
      <w:r w:rsidRPr="00533D0D">
        <w:rPr>
          <w:rFonts w:ascii="Open Sans" w:hAnsi="Open Sans"/>
          <w:noProof/>
          <w:color w:val="000000"/>
          <w:sz w:val="22"/>
          <w:szCs w:val="22"/>
          <w:shd w:val="clear" w:color="auto" w:fill="F8F9FA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2834640</wp:posOffset>
            </wp:positionH>
            <wp:positionV relativeFrom="paragraph">
              <wp:posOffset>9525</wp:posOffset>
            </wp:positionV>
            <wp:extent cx="2705100" cy="3356651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356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3D0D">
        <w:rPr>
          <w:rFonts w:ascii="Open Sans" w:hAnsi="Open Sans"/>
          <w:noProof/>
          <w:color w:val="000000"/>
          <w:sz w:val="22"/>
          <w:szCs w:val="22"/>
          <w:shd w:val="clear" w:color="auto" w:fill="F8F9FA"/>
        </w:rPr>
        <w:drawing>
          <wp:inline distT="0" distB="0" distL="0" distR="0" wp14:anchorId="5FB4CFF8" wp14:editId="629A5134">
            <wp:extent cx="2569535" cy="19050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9543" cy="192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D0D">
        <w:rPr>
          <w:rFonts w:ascii="Times New Roman" w:hAnsi="Times New Roman" w:cs="Times New Roman"/>
          <w:noProof/>
        </w:rPr>
        <w:t xml:space="preserve"> </w:t>
      </w: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noProof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noProof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noProof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noProof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noProof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noProof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noProof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Times New Roman" w:hAnsi="Times New Roman" w:cs="Times New Roman"/>
          <w:noProof/>
        </w:rPr>
      </w:pP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>
        <w:rPr>
          <w:rFonts w:ascii="Times New Roman" w:hAnsi="Times New Roman" w:cs="Times New Roman"/>
          <w:b/>
        </w:rPr>
        <w:t>Задание 4.</w:t>
      </w:r>
      <w:r>
        <w:rPr>
          <w:rFonts w:ascii="Times New Roman" w:hAnsi="Times New Roman" w:cs="Times New Roman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Вывести сотрудников, у которых имя или фамилия составляет 5 символов, их годовую зарплату. Ограничьте условие заработной платы в день не более 400. Дополнительным столбцом назначьте им премию, которая составит Х от </w:t>
      </w:r>
      <w:proofErr w:type="gramStart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месячной</w:t>
      </w:r>
      <w:proofErr w:type="gramEnd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ЗП (Х - примените какую-либо числовую функцию)</w:t>
      </w: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533D0D" w:rsidRPr="00533D0D" w:rsidRDefault="00533D0D" w:rsidP="00533D0D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select</w:t>
      </w:r>
      <w:proofErr w:type="gram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first_name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, </w:t>
      </w: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last_name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, salary * 12 as "</w:t>
      </w:r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годовая</w:t>
      </w:r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зарплата</w:t>
      </w:r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", salary * (</w:t>
      </w: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sqrt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(salary) / 100) as "</w:t>
      </w:r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</w:rPr>
        <w:t>премия</w:t>
      </w:r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"</w:t>
      </w:r>
    </w:p>
    <w:p w:rsidR="00533D0D" w:rsidRPr="00533D0D" w:rsidRDefault="00533D0D" w:rsidP="00533D0D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from</w:t>
      </w:r>
      <w:proofErr w:type="gram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employees</w:t>
      </w:r>
    </w:p>
    <w:p w:rsidR="00533D0D" w:rsidRPr="00533D0D" w:rsidRDefault="00533D0D" w:rsidP="00533D0D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where</w:t>
      </w:r>
      <w:proofErr w:type="gram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(length(</w:t>
      </w: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first_name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) = 5 or length(</w:t>
      </w:r>
      <w:proofErr w:type="spellStart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last_name</w:t>
      </w:r>
      <w:proofErr w:type="spellEnd"/>
      <w:r w:rsidRPr="00533D0D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) = 5)</w:t>
      </w:r>
    </w:p>
    <w:p w:rsidR="00533D0D" w:rsidRPr="00F508F6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proofErr w:type="gramStart"/>
      <w:r w:rsidRPr="00F508F6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and</w:t>
      </w:r>
      <w:proofErr w:type="gramEnd"/>
      <w:r w:rsidRPr="00F508F6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(</w:t>
      </w:r>
      <w:r w:rsidRPr="00F508F6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salary</w:t>
      </w:r>
      <w:r w:rsidRPr="00F508F6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/ 20.0) &lt;= 400;</w:t>
      </w: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 w:rsidRPr="00F508F6">
        <w:rPr>
          <w:rFonts w:ascii="Open Sans" w:hAnsi="Open Sans"/>
          <w:noProof/>
          <w:color w:val="000000"/>
          <w:sz w:val="22"/>
          <w:szCs w:val="22"/>
          <w:shd w:val="clear" w:color="auto" w:fill="F8F9F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59055</wp:posOffset>
            </wp:positionV>
            <wp:extent cx="5940425" cy="3832225"/>
            <wp:effectExtent l="0" t="0" r="3175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F508F6" w:rsidRDefault="00F508F6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F508F6" w:rsidRPr="00A304B9" w:rsidRDefault="00F508F6" w:rsidP="00F508F6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>
        <w:rPr>
          <w:rFonts w:ascii="Times New Roman" w:hAnsi="Times New Roman" w:cs="Times New Roman"/>
          <w:b/>
        </w:rPr>
        <w:lastRenderedPageBreak/>
        <w:t>Задание 5.</w:t>
      </w:r>
      <w:r>
        <w:rPr>
          <w:rFonts w:ascii="Times New Roman" w:hAnsi="Times New Roman" w:cs="Times New Roman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Вывести фамилию и имя сотрудника (в одном столбце), его дневную зарплату, округлив ее до 2х знаков после запятой и представив в виде ХХХ руб. ХХ </w:t>
      </w:r>
      <w:r w:rsid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>коп</w:t>
      </w:r>
      <w:proofErr w:type="gramStart"/>
      <w:r w:rsid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>.</w:t>
      </w:r>
      <w:proofErr w:type="gramEnd"/>
      <w:r w:rsid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(</w:t>
      </w:r>
      <w:proofErr w:type="gramStart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с</w:t>
      </w:r>
      <w:proofErr w:type="gramEnd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делать конкатенацию 2-я способами)</w:t>
      </w:r>
    </w:p>
    <w:p w:rsidR="00A304B9" w:rsidRPr="00DA62AE" w:rsidRDefault="00A304B9" w:rsidP="00A304B9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select</w:t>
      </w:r>
      <w:proofErr w:type="gramEnd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proofErr w:type="spellStart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last_name</w:t>
      </w:r>
      <w:proofErr w:type="spellEnd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|| ' ' || </w:t>
      </w:r>
      <w:proofErr w:type="spellStart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first_name</w:t>
      </w:r>
      <w:proofErr w:type="spellEnd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as "</w:t>
      </w:r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>Сотрудник</w:t>
      </w:r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", </w:t>
      </w:r>
    </w:p>
    <w:p w:rsidR="00A304B9" w:rsidRPr="00A304B9" w:rsidRDefault="00A304B9" w:rsidP="00A304B9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round(</w:t>
      </w:r>
      <w:proofErr w:type="gramEnd"/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(salary / 20.0),2) || ' </w:t>
      </w:r>
      <w:proofErr w:type="spellStart"/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>руб</w:t>
      </w:r>
      <w:proofErr w:type="spellEnd"/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. ' || </w:t>
      </w:r>
    </w:p>
    <w:p w:rsidR="00A304B9" w:rsidRPr="00A304B9" w:rsidRDefault="00A304B9" w:rsidP="00A304B9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round(</w:t>
      </w:r>
      <w:proofErr w:type="gramEnd"/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mod(salary / 20.0, 1) * 100) || ' </w:t>
      </w:r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>коп</w:t>
      </w:r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.' as "</w:t>
      </w:r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>дневная</w:t>
      </w:r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>зарплата</w:t>
      </w:r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"</w:t>
      </w:r>
    </w:p>
    <w:p w:rsidR="00F508F6" w:rsidRPr="00F508F6" w:rsidRDefault="00A304B9" w:rsidP="00A304B9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proofErr w:type="spellStart"/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>from</w:t>
      </w:r>
      <w:proofErr w:type="spellEnd"/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  <w:proofErr w:type="spellStart"/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>employees</w:t>
      </w:r>
      <w:proofErr w:type="spellEnd"/>
      <w:r w:rsidRPr="00A304B9">
        <w:rPr>
          <w:rFonts w:ascii="Open Sans" w:hAnsi="Open Sans"/>
          <w:color w:val="000000"/>
          <w:sz w:val="22"/>
          <w:szCs w:val="22"/>
          <w:shd w:val="clear" w:color="auto" w:fill="F8F9FA"/>
        </w:rPr>
        <w:t>;</w:t>
      </w:r>
    </w:p>
    <w:p w:rsidR="00533D0D" w:rsidRDefault="00533D0D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A304B9" w:rsidRPr="00F508F6" w:rsidRDefault="00A304B9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 w:rsidRPr="00A304B9">
        <w:rPr>
          <w:rFonts w:ascii="Open Sans" w:hAnsi="Open Sans"/>
          <w:noProof/>
          <w:color w:val="000000"/>
          <w:sz w:val="22"/>
          <w:szCs w:val="22"/>
          <w:shd w:val="clear" w:color="auto" w:fill="F8F9F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56515</wp:posOffset>
            </wp:positionV>
            <wp:extent cx="5940425" cy="4371975"/>
            <wp:effectExtent l="0" t="0" r="3175" b="952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04B9" w:rsidRDefault="00A304B9" w:rsidP="00533D0D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Pr="00A304B9" w:rsidRDefault="00A304B9" w:rsidP="00A304B9"/>
    <w:p w:rsidR="00A304B9" w:rsidRDefault="00A304B9" w:rsidP="00A304B9"/>
    <w:p w:rsidR="00A304B9" w:rsidRDefault="00A304B9" w:rsidP="00A304B9"/>
    <w:p w:rsidR="00D01E1B" w:rsidRDefault="00A304B9" w:rsidP="00A304B9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>
        <w:rPr>
          <w:rFonts w:ascii="Times New Roman" w:hAnsi="Times New Roman" w:cs="Times New Roman"/>
          <w:b/>
        </w:rPr>
        <w:t>Задание 6.</w:t>
      </w:r>
      <w:r>
        <w:rPr>
          <w:rFonts w:ascii="Times New Roman" w:hAnsi="Times New Roman" w:cs="Times New Roman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Придумать 2 запроса самостоятельно с числовыми функциями.</w:t>
      </w:r>
      <w:r w:rsidR="00D01E1B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</w:p>
    <w:p w:rsidR="00A304B9" w:rsidRDefault="00D01E1B" w:rsidP="00A304B9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- Анализ зарплаты с использованием функций </w:t>
      </w:r>
      <w:r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ceil</w:t>
      </w:r>
      <w:r w:rsidRPr="00D01E1B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, </w:t>
      </w:r>
      <w:r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floor</w:t>
      </w:r>
      <w:r w:rsidRPr="00D01E1B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, </w:t>
      </w:r>
      <w:r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mod</w:t>
      </w:r>
      <w:r w:rsidRPr="00D01E1B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чтобы округлить вверх и вниз до сотен, а </w:t>
      </w:r>
      <w:proofErr w:type="gramStart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также</w:t>
      </w:r>
      <w:proofErr w:type="gramEnd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чтобы найти остаток от деления на 100. </w:t>
      </w:r>
    </w:p>
    <w:p w:rsidR="00D01E1B" w:rsidRDefault="00D01E1B" w:rsidP="00A304B9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- Найти квадратный корень зарплаты, ближайшую степень двойки, среднемесячный рост </w:t>
      </w:r>
      <w:proofErr w:type="spellStart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>зп</w:t>
      </w:r>
      <w:proofErr w:type="spellEnd"/>
      <w:r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за год.</w:t>
      </w:r>
    </w:p>
    <w:p w:rsidR="00D01E1B" w:rsidRDefault="00D01E1B" w:rsidP="00A304B9">
      <w:pPr>
        <w:pStyle w:val="a3"/>
        <w:spacing w:before="80" w:beforeAutospacing="0" w:after="0" w:afterAutospacing="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9471D5" w:rsidRDefault="009471D5" w:rsidP="009471D5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1.</w:t>
      </w:r>
      <w:r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proofErr w:type="gramStart"/>
      <w:r w:rsidR="00D01E1B" w:rsidRPr="00D01E1B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select</w:t>
      </w:r>
      <w:proofErr w:type="gramEnd"/>
      <w:r w:rsidR="00D01E1B" w:rsidRPr="00D01E1B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proofErr w:type="spellStart"/>
      <w:r w:rsidR="00D01E1B" w:rsidRPr="00D01E1B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first_name</w:t>
      </w:r>
      <w:proofErr w:type="spellEnd"/>
      <w:r w:rsidR="00D01E1B" w:rsidRPr="00D01E1B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, </w:t>
      </w:r>
      <w:proofErr w:type="spellStart"/>
      <w:r w:rsidR="00D01E1B" w:rsidRPr="00D01E1B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last_name</w:t>
      </w:r>
      <w:proofErr w:type="spellEnd"/>
      <w:r w:rsidR="00D01E1B" w:rsidRPr="00D01E1B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, salary,</w:t>
      </w:r>
    </w:p>
    <w:p w:rsidR="009471D5" w:rsidRPr="00DA62AE" w:rsidRDefault="00D01E1B" w:rsidP="009471D5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proofErr w:type="spellStart"/>
      <w:r w:rsidRPr="00D01E1B">
        <w:rPr>
          <w:rFonts w:ascii="Open Sans" w:hAnsi="Open Sans"/>
          <w:color w:val="000000"/>
          <w:sz w:val="22"/>
          <w:szCs w:val="22"/>
          <w:shd w:val="clear" w:color="auto" w:fill="F8F9FA"/>
        </w:rPr>
        <w:t>ceil</w:t>
      </w:r>
      <w:proofErr w:type="spellEnd"/>
      <w:r w:rsidRPr="00D01E1B">
        <w:rPr>
          <w:rFonts w:ascii="Open Sans" w:hAnsi="Open Sans"/>
          <w:color w:val="000000"/>
          <w:sz w:val="22"/>
          <w:szCs w:val="22"/>
          <w:shd w:val="clear" w:color="auto" w:fill="F8F9FA"/>
        </w:rPr>
        <w:t>(</w:t>
      </w:r>
      <w:proofErr w:type="spellStart"/>
      <w:r w:rsidRPr="00D01E1B">
        <w:rPr>
          <w:rFonts w:ascii="Open Sans" w:hAnsi="Open Sans"/>
          <w:color w:val="000000"/>
          <w:sz w:val="22"/>
          <w:szCs w:val="22"/>
          <w:shd w:val="clear" w:color="auto" w:fill="F8F9FA"/>
        </w:rPr>
        <w:t>salary</w:t>
      </w:r>
      <w:proofErr w:type="spellEnd"/>
      <w:r w:rsidRPr="00D01E1B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/ 100) * 100 </w:t>
      </w:r>
      <w:proofErr w:type="spellStart"/>
      <w:r w:rsidRPr="00D01E1B">
        <w:rPr>
          <w:rFonts w:ascii="Open Sans" w:hAnsi="Open Sans"/>
          <w:color w:val="000000"/>
          <w:sz w:val="22"/>
          <w:szCs w:val="22"/>
          <w:shd w:val="clear" w:color="auto" w:fill="F8F9FA"/>
        </w:rPr>
        <w:t>as</w:t>
      </w:r>
      <w:proofErr w:type="spellEnd"/>
      <w:r w:rsidRPr="00D01E1B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"ЗП </w:t>
      </w:r>
      <w:proofErr w:type="gramStart"/>
      <w:r w:rsidRPr="00D01E1B">
        <w:rPr>
          <w:rFonts w:ascii="Open Sans" w:hAnsi="Open Sans"/>
          <w:color w:val="000000"/>
          <w:sz w:val="22"/>
          <w:szCs w:val="22"/>
          <w:shd w:val="clear" w:color="auto" w:fill="F8F9FA"/>
        </w:rPr>
        <w:t>округленная</w:t>
      </w:r>
      <w:proofErr w:type="gramEnd"/>
      <w:r w:rsidRPr="00D01E1B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вверх до сотен",</w:t>
      </w:r>
    </w:p>
    <w:p w:rsidR="009471D5" w:rsidRPr="009471D5" w:rsidRDefault="00D01E1B" w:rsidP="009471D5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proofErr w:type="spell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floor</w:t>
      </w:r>
      <w:proofErr w:type="spellEnd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(</w:t>
      </w:r>
      <w:proofErr w:type="spell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salary</w:t>
      </w:r>
      <w:proofErr w:type="spellEnd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/ 100) * 100 </w:t>
      </w:r>
      <w:proofErr w:type="spell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as</w:t>
      </w:r>
      <w:proofErr w:type="spellEnd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"ЗП </w:t>
      </w:r>
      <w:proofErr w:type="gram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округленная</w:t>
      </w:r>
      <w:proofErr w:type="gramEnd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вниз до сотен",</w:t>
      </w:r>
    </w:p>
    <w:p w:rsidR="009471D5" w:rsidRPr="009471D5" w:rsidRDefault="00D01E1B" w:rsidP="009471D5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proofErr w:type="spell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lastRenderedPageBreak/>
        <w:t>mod</w:t>
      </w:r>
      <w:proofErr w:type="spellEnd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(</w:t>
      </w:r>
      <w:proofErr w:type="spell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salary</w:t>
      </w:r>
      <w:proofErr w:type="spellEnd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, 100) </w:t>
      </w:r>
      <w:proofErr w:type="spell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as</w:t>
      </w:r>
      <w:proofErr w:type="spellEnd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"Остаток от деления на 100"</w:t>
      </w:r>
    </w:p>
    <w:p w:rsidR="00D01E1B" w:rsidRPr="009471D5" w:rsidRDefault="00D01E1B" w:rsidP="009471D5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from</w:t>
      </w:r>
      <w:proofErr w:type="gramEnd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employees;</w:t>
      </w:r>
    </w:p>
    <w:p w:rsidR="009471D5" w:rsidRDefault="009471D5" w:rsidP="009471D5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r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2. </w:t>
      </w:r>
      <w:proofErr w:type="gram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select</w:t>
      </w:r>
      <w:proofErr w:type="gramEnd"/>
      <w:r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proofErr w:type="spellStart"/>
      <w:r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first_name</w:t>
      </w:r>
      <w:proofErr w:type="spellEnd"/>
      <w:r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, </w:t>
      </w:r>
      <w:proofErr w:type="spellStart"/>
      <w:r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last_name</w:t>
      </w:r>
      <w:proofErr w:type="spellEnd"/>
      <w:r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, salary,</w:t>
      </w:r>
    </w:p>
    <w:p w:rsidR="009471D5" w:rsidRPr="00DA62AE" w:rsidRDefault="009471D5" w:rsidP="009471D5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proofErr w:type="spellStart"/>
      <w:proofErr w:type="gram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sqrt</w:t>
      </w:r>
      <w:proofErr w:type="spellEnd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>(</w:t>
      </w:r>
      <w:proofErr w:type="gramEnd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salary</w:t>
      </w:r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) 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as</w:t>
      </w:r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"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квадратный</w:t>
      </w:r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корень</w:t>
      </w:r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  <w:proofErr w:type="spell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зп</w:t>
      </w:r>
      <w:proofErr w:type="spellEnd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>",</w:t>
      </w:r>
    </w:p>
    <w:p w:rsidR="009471D5" w:rsidRPr="009471D5" w:rsidRDefault="009471D5" w:rsidP="009471D5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</w:pPr>
      <w:proofErr w:type="gram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power(</w:t>
      </w:r>
      <w:proofErr w:type="gramEnd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2, floor(log(2, salary))) as 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ближайшая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степень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 xml:space="preserve"> 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двойки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",</w:t>
      </w:r>
    </w:p>
    <w:p w:rsidR="009471D5" w:rsidRPr="00DA62AE" w:rsidRDefault="009471D5" w:rsidP="009471D5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proofErr w:type="spellStart"/>
      <w:proofErr w:type="gram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exp</w:t>
      </w:r>
      <w:proofErr w:type="spellEnd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>(</w:t>
      </w:r>
      <w:proofErr w:type="gramEnd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log</w:t>
      </w:r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>(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salary</w:t>
      </w:r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) / 12) 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as</w:t>
      </w:r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"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среднемесячный</w:t>
      </w:r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рост</w:t>
      </w:r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  <w:proofErr w:type="spell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зп</w:t>
      </w:r>
      <w:proofErr w:type="spellEnd"/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за</w:t>
      </w:r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год</w:t>
      </w:r>
      <w:r w:rsidRPr="00DA62AE">
        <w:rPr>
          <w:rFonts w:ascii="Open Sans" w:hAnsi="Open Sans"/>
          <w:color w:val="000000"/>
          <w:sz w:val="22"/>
          <w:szCs w:val="22"/>
          <w:shd w:val="clear" w:color="auto" w:fill="F8F9FA"/>
        </w:rPr>
        <w:t>"</w:t>
      </w:r>
    </w:p>
    <w:p w:rsidR="009471D5" w:rsidRDefault="009471D5" w:rsidP="009471D5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 w:rsidRPr="009471D5"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249555</wp:posOffset>
            </wp:positionV>
            <wp:extent cx="5940425" cy="4345305"/>
            <wp:effectExtent l="0" t="0" r="3175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FROM e</w:t>
      </w:r>
      <w:proofErr w:type="spell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mployees</w:t>
      </w:r>
      <w:proofErr w:type="spellEnd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WHERE </w:t>
      </w:r>
      <w:proofErr w:type="spellStart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>salary</w:t>
      </w:r>
      <w:proofErr w:type="spellEnd"/>
      <w:r w:rsidRPr="009471D5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&gt; 0;</w:t>
      </w:r>
    </w:p>
    <w:p w:rsidR="009471D5" w:rsidRPr="009471D5" w:rsidRDefault="009471D5" w:rsidP="009471D5">
      <w:pPr>
        <w:pStyle w:val="a3"/>
        <w:spacing w:before="80"/>
        <w:textAlignment w:val="baseline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DA62AE" w:rsidRDefault="00DA62AE" w:rsidP="00A304B9">
      <w:pPr>
        <w:ind w:firstLine="0"/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  <w:r w:rsidRPr="009471D5">
        <w:rPr>
          <w:noProof/>
        </w:rPr>
        <w:drawing>
          <wp:anchor distT="0" distB="0" distL="114300" distR="114300" simplePos="0" relativeHeight="251667456" behindDoc="1" locked="0" layoutInCell="1" allowOverlap="1" wp14:anchorId="6A974C38" wp14:editId="4953E832">
            <wp:simplePos x="0" y="0"/>
            <wp:positionH relativeFrom="margin">
              <wp:posOffset>-3175</wp:posOffset>
            </wp:positionH>
            <wp:positionV relativeFrom="paragraph">
              <wp:posOffset>78105</wp:posOffset>
            </wp:positionV>
            <wp:extent cx="5940425" cy="4368800"/>
            <wp:effectExtent l="0" t="0" r="3175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Default="00DA62AE" w:rsidP="00DA62AE">
      <w:pPr>
        <w:rPr>
          <w:lang w:val="en-US"/>
        </w:rPr>
      </w:pPr>
    </w:p>
    <w:p w:rsidR="00DA62AE" w:rsidRPr="00DA62AE" w:rsidRDefault="00DA62AE" w:rsidP="00DA62AE">
      <w:pPr>
        <w:rPr>
          <w:lang w:val="en-US"/>
        </w:rPr>
      </w:pPr>
    </w:p>
    <w:p w:rsidR="00DA62AE" w:rsidRDefault="00DA62AE" w:rsidP="00DA62AE">
      <w:pPr>
        <w:rPr>
          <w:lang w:val="en-US"/>
        </w:rPr>
      </w:pPr>
    </w:p>
    <w:p w:rsidR="00DA62AE" w:rsidRDefault="00DA62AE" w:rsidP="00DA62AE">
      <w:pPr>
        <w:rPr>
          <w:lang w:val="en-US"/>
        </w:rPr>
      </w:pPr>
    </w:p>
    <w:p w:rsidR="00F508F6" w:rsidRDefault="00F508F6" w:rsidP="00DA62AE">
      <w:pPr>
        <w:rPr>
          <w:lang w:val="en-US"/>
        </w:rPr>
      </w:pPr>
    </w:p>
    <w:p w:rsidR="00DA62AE" w:rsidRDefault="00DA62AE" w:rsidP="00DA62AE">
      <w:pPr>
        <w:rPr>
          <w:lang w:val="en-US"/>
        </w:rPr>
      </w:pPr>
    </w:p>
    <w:p w:rsidR="00DA62AE" w:rsidRDefault="00DA62AE" w:rsidP="00DA62AE">
      <w:pPr>
        <w:ind w:firstLine="0"/>
        <w:rPr>
          <w:rFonts w:ascii="Open Sans" w:hAnsi="Open Sans"/>
          <w:color w:val="000000"/>
          <w:sz w:val="22"/>
          <w:szCs w:val="22"/>
          <w:shd w:val="clear" w:color="auto" w:fill="F8F9FA"/>
        </w:rPr>
      </w:pPr>
      <w:r w:rsidRPr="00DA62AE">
        <w:rPr>
          <w:b/>
        </w:rPr>
        <w:t>Защита.</w:t>
      </w:r>
      <w:r>
        <w:rPr>
          <w:b/>
        </w:rPr>
        <w:t xml:space="preserve"> </w:t>
      </w:r>
      <w:r w:rsidR="00FB22A0">
        <w:rPr>
          <w:rFonts w:ascii="Open Sans" w:hAnsi="Open Sans"/>
          <w:color w:val="000000"/>
          <w:sz w:val="22"/>
          <w:szCs w:val="22"/>
          <w:shd w:val="clear" w:color="auto" w:fill="F8F9FA"/>
        </w:rPr>
        <w:t>Вывод фамилии в нижнем регистре, зарплаты за неделю (5 дней), для всех сотрудников, кроме сотрудников с именем «</w:t>
      </w:r>
      <w:proofErr w:type="spellStart"/>
      <w:r w:rsidR="00FB22A0">
        <w:rPr>
          <w:rFonts w:ascii="Open Sans" w:hAnsi="Open Sans"/>
          <w:color w:val="000000"/>
          <w:sz w:val="22"/>
          <w:szCs w:val="22"/>
          <w:shd w:val="clear" w:color="auto" w:fill="F8F9FA"/>
        </w:rPr>
        <w:t>Steven</w:t>
      </w:r>
      <w:proofErr w:type="spellEnd"/>
      <w:r w:rsidR="00FB22A0">
        <w:rPr>
          <w:rFonts w:ascii="Open Sans" w:hAnsi="Open Sans"/>
          <w:color w:val="000000"/>
          <w:sz w:val="22"/>
          <w:szCs w:val="22"/>
          <w:shd w:val="clear" w:color="auto" w:fill="F8F9FA"/>
        </w:rPr>
        <w:t>» (независимо от регистра). Упорядочить по убыванию зарплаты.</w:t>
      </w:r>
      <w:r w:rsidR="00FB22A0" w:rsidRPr="00FB22A0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</w:t>
      </w:r>
      <w:r w:rsidR="00FB22A0">
        <w:rPr>
          <w:rFonts w:ascii="Open Sans" w:hAnsi="Open Sans"/>
          <w:color w:val="000000"/>
          <w:sz w:val="22"/>
          <w:szCs w:val="22"/>
          <w:shd w:val="clear" w:color="auto" w:fill="F8F9FA"/>
        </w:rPr>
        <w:t>Выво</w:t>
      </w:r>
      <w:r w:rsidR="00D96895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д почты </w:t>
      </w:r>
      <w:proofErr w:type="gramStart"/>
      <w:r w:rsidR="00D96895">
        <w:rPr>
          <w:rFonts w:ascii="Open Sans" w:hAnsi="Open Sans"/>
          <w:color w:val="000000"/>
          <w:sz w:val="22"/>
          <w:szCs w:val="22"/>
          <w:shd w:val="clear" w:color="auto" w:fill="F8F9FA"/>
        </w:rPr>
        <w:t>сотрудников</w:t>
      </w:r>
      <w:proofErr w:type="gramEnd"/>
      <w:r w:rsidR="00D96895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у которых после</w:t>
      </w:r>
      <w:r w:rsidR="00FB22A0">
        <w:rPr>
          <w:rFonts w:ascii="Open Sans" w:hAnsi="Open Sans"/>
          <w:color w:val="000000"/>
          <w:sz w:val="22"/>
          <w:szCs w:val="22"/>
          <w:shd w:val="clear" w:color="auto" w:fill="F8F9FA"/>
        </w:rPr>
        <w:t xml:space="preserve"> знака «</w:t>
      </w:r>
      <w:r w:rsidR="00FB22A0">
        <w:rPr>
          <w:rFonts w:ascii="Open Sans" w:hAnsi="Open Sans"/>
          <w:color w:val="000000"/>
          <w:sz w:val="22"/>
          <w:szCs w:val="22"/>
          <w:shd w:val="clear" w:color="auto" w:fill="F8F9FA"/>
          <w:lang w:val="en-US"/>
        </w:rPr>
        <w:t>@</w:t>
      </w:r>
      <w:r w:rsidR="00D96895">
        <w:rPr>
          <w:rFonts w:ascii="Open Sans" w:hAnsi="Open Sans"/>
          <w:color w:val="000000"/>
          <w:sz w:val="22"/>
          <w:szCs w:val="22"/>
          <w:shd w:val="clear" w:color="auto" w:fill="F8F9FA"/>
        </w:rPr>
        <w:t>» символы.</w:t>
      </w:r>
    </w:p>
    <w:p w:rsidR="00D96895" w:rsidRDefault="00D96895" w:rsidP="00DA62AE">
      <w:pPr>
        <w:ind w:firstLine="0"/>
        <w:rPr>
          <w:rFonts w:ascii="Open Sans" w:hAnsi="Open Sans"/>
          <w:color w:val="000000"/>
          <w:sz w:val="22"/>
          <w:szCs w:val="22"/>
          <w:shd w:val="clear" w:color="auto" w:fill="F8F9FA"/>
        </w:rPr>
      </w:pPr>
    </w:p>
    <w:p w:rsidR="00D96895" w:rsidRPr="00D96895" w:rsidRDefault="00D96895" w:rsidP="00D96895">
      <w:pPr>
        <w:ind w:firstLine="0"/>
        <w:rPr>
          <w:lang w:val="en-US"/>
        </w:rPr>
      </w:pPr>
      <w:proofErr w:type="gramStart"/>
      <w:r w:rsidRPr="00D96895">
        <w:rPr>
          <w:lang w:val="en-US"/>
        </w:rPr>
        <w:t>select</w:t>
      </w:r>
      <w:proofErr w:type="gramEnd"/>
      <w:r w:rsidRPr="00D96895">
        <w:rPr>
          <w:lang w:val="en-US"/>
        </w:rPr>
        <w:t xml:space="preserve"> lower(</w:t>
      </w:r>
      <w:proofErr w:type="spellStart"/>
      <w:r w:rsidRPr="00D96895">
        <w:rPr>
          <w:lang w:val="en-US"/>
        </w:rPr>
        <w:t>last_name</w:t>
      </w:r>
      <w:proofErr w:type="spellEnd"/>
      <w:r w:rsidRPr="00D96895">
        <w:rPr>
          <w:lang w:val="en-US"/>
        </w:rPr>
        <w:t>) as "</w:t>
      </w:r>
      <w:proofErr w:type="spellStart"/>
      <w:r w:rsidRPr="00D96895">
        <w:rPr>
          <w:lang w:val="en-US"/>
        </w:rPr>
        <w:t>фамилия</w:t>
      </w:r>
      <w:proofErr w:type="spellEnd"/>
      <w:r w:rsidRPr="00D96895">
        <w:rPr>
          <w:lang w:val="en-US"/>
        </w:rPr>
        <w:t xml:space="preserve"> в </w:t>
      </w:r>
      <w:proofErr w:type="spellStart"/>
      <w:r w:rsidRPr="00D96895">
        <w:rPr>
          <w:lang w:val="en-US"/>
        </w:rPr>
        <w:t>нижнем</w:t>
      </w:r>
      <w:proofErr w:type="spellEnd"/>
      <w:r w:rsidRPr="00D96895">
        <w:rPr>
          <w:lang w:val="en-US"/>
        </w:rPr>
        <w:t xml:space="preserve"> </w:t>
      </w:r>
      <w:proofErr w:type="spellStart"/>
      <w:r w:rsidRPr="00D96895">
        <w:rPr>
          <w:lang w:val="en-US"/>
        </w:rPr>
        <w:t>регистре</w:t>
      </w:r>
      <w:proofErr w:type="spellEnd"/>
      <w:r w:rsidRPr="00D96895">
        <w:rPr>
          <w:lang w:val="en-US"/>
        </w:rPr>
        <w:t xml:space="preserve">", </w:t>
      </w:r>
    </w:p>
    <w:p w:rsidR="00D96895" w:rsidRPr="00D96895" w:rsidRDefault="00D96895" w:rsidP="00D96895">
      <w:pPr>
        <w:ind w:firstLine="0"/>
        <w:rPr>
          <w:lang w:val="en-US"/>
        </w:rPr>
      </w:pPr>
      <w:proofErr w:type="gramStart"/>
      <w:r w:rsidRPr="00D96895">
        <w:rPr>
          <w:lang w:val="en-US"/>
        </w:rPr>
        <w:t>round(</w:t>
      </w:r>
      <w:proofErr w:type="gramEnd"/>
      <w:r w:rsidRPr="00D96895">
        <w:rPr>
          <w:lang w:val="en-US"/>
        </w:rPr>
        <w:t>(salary / 25.0) * 5) as "</w:t>
      </w:r>
      <w:proofErr w:type="spellStart"/>
      <w:r w:rsidRPr="00D96895">
        <w:rPr>
          <w:lang w:val="en-US"/>
        </w:rPr>
        <w:t>Зарплата</w:t>
      </w:r>
      <w:proofErr w:type="spellEnd"/>
      <w:r w:rsidRPr="00D96895">
        <w:rPr>
          <w:lang w:val="en-US"/>
        </w:rPr>
        <w:t xml:space="preserve"> </w:t>
      </w:r>
      <w:proofErr w:type="spellStart"/>
      <w:r w:rsidRPr="00D96895">
        <w:rPr>
          <w:lang w:val="en-US"/>
        </w:rPr>
        <w:t>за</w:t>
      </w:r>
      <w:proofErr w:type="spellEnd"/>
      <w:r w:rsidRPr="00D96895">
        <w:rPr>
          <w:lang w:val="en-US"/>
        </w:rPr>
        <w:t xml:space="preserve"> </w:t>
      </w:r>
      <w:proofErr w:type="spellStart"/>
      <w:r w:rsidRPr="00D96895">
        <w:rPr>
          <w:lang w:val="en-US"/>
        </w:rPr>
        <w:t>неделю</w:t>
      </w:r>
      <w:proofErr w:type="spellEnd"/>
      <w:r w:rsidRPr="00D96895">
        <w:rPr>
          <w:lang w:val="en-US"/>
        </w:rPr>
        <w:t>", email,</w:t>
      </w:r>
    </w:p>
    <w:p w:rsidR="00D96895" w:rsidRPr="00D96895" w:rsidRDefault="00D96895" w:rsidP="00D96895">
      <w:pPr>
        <w:ind w:firstLine="0"/>
        <w:rPr>
          <w:lang w:val="en-US"/>
        </w:rPr>
      </w:pPr>
      <w:proofErr w:type="gramStart"/>
      <w:r w:rsidRPr="00D96895">
        <w:rPr>
          <w:lang w:val="en-US"/>
        </w:rPr>
        <w:t>substring(</w:t>
      </w:r>
      <w:proofErr w:type="gramEnd"/>
      <w:r w:rsidRPr="00D96895">
        <w:rPr>
          <w:lang w:val="en-US"/>
        </w:rPr>
        <w:t>email, position('@' in email) + 1) as "</w:t>
      </w:r>
      <w:proofErr w:type="spellStart"/>
      <w:r w:rsidRPr="00D96895">
        <w:rPr>
          <w:lang w:val="en-US"/>
        </w:rPr>
        <w:t>после</w:t>
      </w:r>
      <w:proofErr w:type="spellEnd"/>
      <w:r w:rsidRPr="00D96895">
        <w:rPr>
          <w:lang w:val="en-US"/>
        </w:rPr>
        <w:t xml:space="preserve"> @"</w:t>
      </w:r>
    </w:p>
    <w:p w:rsidR="00D96895" w:rsidRPr="00D96895" w:rsidRDefault="00D96895" w:rsidP="00D96895">
      <w:pPr>
        <w:ind w:firstLine="0"/>
        <w:rPr>
          <w:lang w:val="en-US"/>
        </w:rPr>
      </w:pPr>
      <w:proofErr w:type="gramStart"/>
      <w:r w:rsidRPr="00D96895">
        <w:rPr>
          <w:lang w:val="en-US"/>
        </w:rPr>
        <w:t>from</w:t>
      </w:r>
      <w:proofErr w:type="gramEnd"/>
      <w:r w:rsidRPr="00D96895">
        <w:rPr>
          <w:lang w:val="en-US"/>
        </w:rPr>
        <w:t xml:space="preserve"> employees</w:t>
      </w:r>
      <w:bookmarkStart w:id="0" w:name="_GoBack"/>
      <w:bookmarkEnd w:id="0"/>
    </w:p>
    <w:p w:rsidR="00D96895" w:rsidRPr="00D96895" w:rsidRDefault="00D96895" w:rsidP="00D96895">
      <w:pPr>
        <w:ind w:firstLine="0"/>
        <w:rPr>
          <w:lang w:val="en-US"/>
        </w:rPr>
      </w:pPr>
      <w:proofErr w:type="gramStart"/>
      <w:r w:rsidRPr="00D96895">
        <w:rPr>
          <w:lang w:val="en-US"/>
        </w:rPr>
        <w:t>where</w:t>
      </w:r>
      <w:proofErr w:type="gramEnd"/>
      <w:r w:rsidRPr="00D96895">
        <w:rPr>
          <w:lang w:val="en-US"/>
        </w:rPr>
        <w:t xml:space="preserve"> upper(</w:t>
      </w:r>
      <w:proofErr w:type="spellStart"/>
      <w:r w:rsidRPr="00D96895">
        <w:rPr>
          <w:lang w:val="en-US"/>
        </w:rPr>
        <w:t>first_name</w:t>
      </w:r>
      <w:proofErr w:type="spellEnd"/>
      <w:r w:rsidRPr="00D96895">
        <w:rPr>
          <w:lang w:val="en-US"/>
        </w:rPr>
        <w:t>) != 'Steven'</w:t>
      </w:r>
    </w:p>
    <w:p w:rsidR="00D96895" w:rsidRDefault="00D96895" w:rsidP="00D96895">
      <w:pPr>
        <w:ind w:firstLine="0"/>
      </w:pPr>
      <w:proofErr w:type="gramStart"/>
      <w:r w:rsidRPr="00D96895">
        <w:rPr>
          <w:lang w:val="en-US"/>
        </w:rPr>
        <w:t>order</w:t>
      </w:r>
      <w:proofErr w:type="gramEnd"/>
      <w:r w:rsidRPr="00D96895">
        <w:t xml:space="preserve"> </w:t>
      </w:r>
      <w:r w:rsidRPr="00D96895">
        <w:rPr>
          <w:lang w:val="en-US"/>
        </w:rPr>
        <w:t>by</w:t>
      </w:r>
      <w:r w:rsidRPr="00D96895">
        <w:t xml:space="preserve"> "Зарплата за неделю" </w:t>
      </w:r>
      <w:proofErr w:type="spellStart"/>
      <w:r w:rsidRPr="00D96895">
        <w:rPr>
          <w:lang w:val="en-US"/>
        </w:rPr>
        <w:t>desc</w:t>
      </w:r>
      <w:proofErr w:type="spellEnd"/>
      <w:r w:rsidRPr="00D96895">
        <w:t>;</w:t>
      </w:r>
    </w:p>
    <w:p w:rsidR="00D96895" w:rsidRDefault="00D96895" w:rsidP="00D96895">
      <w:pPr>
        <w:ind w:firstLine="0"/>
      </w:pPr>
      <w:r w:rsidRPr="00D96895">
        <w:drawing>
          <wp:anchor distT="0" distB="0" distL="114300" distR="114300" simplePos="0" relativeHeight="251668480" behindDoc="1" locked="0" layoutInCell="1" allowOverlap="1" wp14:anchorId="049FA45E" wp14:editId="7B714EA3">
            <wp:simplePos x="0" y="0"/>
            <wp:positionH relativeFrom="column">
              <wp:posOffset>-89535</wp:posOffset>
            </wp:positionH>
            <wp:positionV relativeFrom="paragraph">
              <wp:posOffset>177165</wp:posOffset>
            </wp:positionV>
            <wp:extent cx="5940425" cy="4390390"/>
            <wp:effectExtent l="0" t="0" r="3175" b="0"/>
            <wp:wrapThrough wrapText="bothSides">
              <wp:wrapPolygon edited="0">
                <wp:start x="0" y="0"/>
                <wp:lineTo x="0" y="21463"/>
                <wp:lineTo x="21542" y="21463"/>
                <wp:lineTo x="21542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6895" w:rsidRPr="00D96895" w:rsidRDefault="00D96895" w:rsidP="00D96895">
      <w:pPr>
        <w:ind w:firstLine="0"/>
      </w:pPr>
    </w:p>
    <w:sectPr w:rsidR="00D96895" w:rsidRPr="00D968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22A0" w:rsidRDefault="00FB22A0" w:rsidP="00533D0D">
      <w:r>
        <w:separator/>
      </w:r>
    </w:p>
  </w:endnote>
  <w:endnote w:type="continuationSeparator" w:id="0">
    <w:p w:rsidR="00FB22A0" w:rsidRDefault="00FB22A0" w:rsidP="00533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22A0" w:rsidRDefault="00FB22A0" w:rsidP="00533D0D">
      <w:r>
        <w:separator/>
      </w:r>
    </w:p>
  </w:footnote>
  <w:footnote w:type="continuationSeparator" w:id="0">
    <w:p w:rsidR="00FB22A0" w:rsidRDefault="00FB22A0" w:rsidP="00533D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B0AD1"/>
    <w:multiLevelType w:val="hybridMultilevel"/>
    <w:tmpl w:val="FAE00950"/>
    <w:lvl w:ilvl="0" w:tplc="79121FEC">
      <w:start w:val="1"/>
      <w:numFmt w:val="bullet"/>
      <w:lvlText w:val="-"/>
      <w:lvlJc w:val="left"/>
      <w:pPr>
        <w:ind w:left="720" w:hanging="360"/>
      </w:pPr>
      <w:rPr>
        <w:rFonts w:ascii="Open Sans" w:eastAsia="Times New Roman" w:hAnsi="Open Sans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F23E5"/>
    <w:multiLevelType w:val="hybridMultilevel"/>
    <w:tmpl w:val="391A1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1102F"/>
    <w:multiLevelType w:val="hybridMultilevel"/>
    <w:tmpl w:val="EB0A7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820360"/>
    <w:multiLevelType w:val="hybridMultilevel"/>
    <w:tmpl w:val="DF06A688"/>
    <w:lvl w:ilvl="0" w:tplc="85881D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12820AC"/>
    <w:multiLevelType w:val="hybridMultilevel"/>
    <w:tmpl w:val="35E87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659"/>
    <w:rsid w:val="00343659"/>
    <w:rsid w:val="00533D0D"/>
    <w:rsid w:val="007A0979"/>
    <w:rsid w:val="008C27CC"/>
    <w:rsid w:val="009471D5"/>
    <w:rsid w:val="009875FD"/>
    <w:rsid w:val="00A304B9"/>
    <w:rsid w:val="00C946C2"/>
    <w:rsid w:val="00D01E1B"/>
    <w:rsid w:val="00D96895"/>
    <w:rsid w:val="00DA62AE"/>
    <w:rsid w:val="00F508F6"/>
    <w:rsid w:val="00FB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3659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65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34365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a3">
    <w:name w:val="Normal (Web)"/>
    <w:basedOn w:val="a"/>
    <w:uiPriority w:val="99"/>
    <w:unhideWhenUsed/>
    <w:qFormat/>
    <w:rsid w:val="00343659"/>
    <w:pPr>
      <w:spacing w:before="100" w:beforeAutospacing="1" w:after="100" w:afterAutospacing="1"/>
      <w:ind w:firstLine="0"/>
      <w:contextualSpacing w:val="0"/>
      <w:jc w:val="left"/>
    </w:pPr>
    <w:rPr>
      <w:rFonts w:ascii="Calibri" w:hAnsi="Calibri" w:cs="Calibri"/>
    </w:rPr>
  </w:style>
  <w:style w:type="paragraph" w:styleId="a4">
    <w:name w:val="header"/>
    <w:basedOn w:val="a"/>
    <w:link w:val="a5"/>
    <w:uiPriority w:val="99"/>
    <w:unhideWhenUsed/>
    <w:rsid w:val="00533D0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533D0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533D0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33D0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A62AE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A62AE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3659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65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34365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a3">
    <w:name w:val="Normal (Web)"/>
    <w:basedOn w:val="a"/>
    <w:uiPriority w:val="99"/>
    <w:unhideWhenUsed/>
    <w:qFormat/>
    <w:rsid w:val="00343659"/>
    <w:pPr>
      <w:spacing w:before="100" w:beforeAutospacing="1" w:after="100" w:afterAutospacing="1"/>
      <w:ind w:firstLine="0"/>
      <w:contextualSpacing w:val="0"/>
      <w:jc w:val="left"/>
    </w:pPr>
    <w:rPr>
      <w:rFonts w:ascii="Calibri" w:hAnsi="Calibri" w:cs="Calibri"/>
    </w:rPr>
  </w:style>
  <w:style w:type="paragraph" w:styleId="a4">
    <w:name w:val="header"/>
    <w:basedOn w:val="a"/>
    <w:link w:val="a5"/>
    <w:uiPriority w:val="99"/>
    <w:unhideWhenUsed/>
    <w:rsid w:val="00533D0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533D0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533D0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33D0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A62AE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A62A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5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BE93CCC3</Template>
  <TotalTime>958</TotalTime>
  <Pages>7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ТГУ</Company>
  <LinksUpToDate>false</LinksUpToDate>
  <CharactersWithSpaces>3725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Сат Айрат Мергенович</dc:creator>
  <cp:keywords/>
  <dc:description/>
  <cp:lastModifiedBy>Сат Айрат Мергенович</cp:lastModifiedBy>
  <cp:revision>4</cp:revision>
  <dcterms:created xsi:type="dcterms:W3CDTF">2025-09-23T16:04:00Z</dcterms:created>
  <dcterms:modified xsi:type="dcterms:W3CDTF">2025-09-24T09:02:00Z</dcterms:modified>
</cp:coreProperties>
</file>